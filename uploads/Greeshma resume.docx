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AC96" w14:textId="7217D82E" w:rsidR="004928FD" w:rsidRPr="00D43922" w:rsidRDefault="004928FD" w:rsidP="004928FD">
      <w:pPr>
        <w:pStyle w:val="Title"/>
        <w:jc w:val="center"/>
        <w:rPr>
          <w:b/>
          <w:bCs/>
          <w:sz w:val="40"/>
          <w:szCs w:val="40"/>
          <w:u w:val="single"/>
        </w:rPr>
      </w:pPr>
      <w:r w:rsidRPr="00D43922">
        <w:rPr>
          <w:b/>
          <w:bCs/>
          <w:sz w:val="40"/>
          <w:szCs w:val="40"/>
          <w:u w:val="single"/>
        </w:rPr>
        <w:t>RESUME</w:t>
      </w:r>
    </w:p>
    <w:p w14:paraId="31691300" w14:textId="77777777" w:rsidR="004928FD" w:rsidRDefault="004928FD"/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0FEEE211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24CA97F7" w14:textId="77777777" w:rsidR="00545B7A" w:rsidRPr="00D43922" w:rsidRDefault="004928FD" w:rsidP="00A428CA">
            <w:pPr>
              <w:pStyle w:val="Title"/>
              <w:rPr>
                <w:sz w:val="36"/>
                <w:szCs w:val="36"/>
              </w:rPr>
            </w:pPr>
            <w:r w:rsidRPr="00D43922">
              <w:rPr>
                <w:sz w:val="36"/>
                <w:szCs w:val="36"/>
              </w:rPr>
              <w:t>GREESHMA B</w:t>
            </w:r>
          </w:p>
          <w:p w14:paraId="21ABD6D4" w14:textId="77777777" w:rsidR="004928FD" w:rsidRPr="00D43922" w:rsidRDefault="004928FD" w:rsidP="00A428CA">
            <w:pPr>
              <w:pStyle w:val="Title"/>
              <w:rPr>
                <w:sz w:val="24"/>
                <w:szCs w:val="24"/>
              </w:rPr>
            </w:pPr>
            <w:r w:rsidRPr="00D43922">
              <w:rPr>
                <w:sz w:val="24"/>
                <w:szCs w:val="24"/>
              </w:rPr>
              <w:t>Phone no: +91 9113502812</w:t>
            </w:r>
          </w:p>
          <w:p w14:paraId="236C5E3B" w14:textId="31C8CD1A" w:rsidR="004928FD" w:rsidRPr="00D43922" w:rsidRDefault="004928FD" w:rsidP="00A428CA">
            <w:pPr>
              <w:pStyle w:val="Title"/>
              <w:rPr>
                <w:sz w:val="24"/>
                <w:szCs w:val="24"/>
              </w:rPr>
            </w:pPr>
            <w:r w:rsidRPr="00D43922">
              <w:rPr>
                <w:sz w:val="24"/>
                <w:szCs w:val="24"/>
              </w:rPr>
              <w:t xml:space="preserve">Email: </w:t>
            </w:r>
            <w:hyperlink r:id="rId11" w:history="1">
              <w:r w:rsidRPr="00D43922">
                <w:rPr>
                  <w:rStyle w:val="Hyperlink"/>
                  <w:sz w:val="24"/>
                  <w:szCs w:val="24"/>
                </w:rPr>
                <w:t>b.greeshma.jish@gmail.com</w:t>
              </w:r>
            </w:hyperlink>
          </w:p>
          <w:p w14:paraId="2A04A9B2" w14:textId="6E3B6E23" w:rsidR="004928FD" w:rsidRPr="004928FD" w:rsidRDefault="004928FD" w:rsidP="00A428CA">
            <w:pPr>
              <w:pStyle w:val="Title"/>
              <w:rPr>
                <w:sz w:val="36"/>
                <w:szCs w:val="36"/>
              </w:rPr>
            </w:pPr>
            <w:r w:rsidRPr="00D43922">
              <w:rPr>
                <w:sz w:val="24"/>
                <w:szCs w:val="24"/>
              </w:rPr>
              <w:t>LinkedIn: https://www.linkedin.com/in/greeshma-b-b5b887410</w:t>
            </w:r>
            <w:r>
              <w:rPr>
                <w:sz w:val="36"/>
                <w:szCs w:val="36"/>
              </w:rPr>
              <w:t xml:space="preserve"> </w:t>
            </w:r>
          </w:p>
        </w:tc>
      </w:tr>
    </w:tbl>
    <w:p w14:paraId="2FE093F0" w14:textId="1213DCD6" w:rsidR="00A428CA" w:rsidRPr="00A428CA" w:rsidRDefault="004928FD" w:rsidP="00A428CA">
      <w:pPr>
        <w:pStyle w:val="Heading1"/>
      </w:pPr>
      <w:r>
        <w:t>Career Objective</w:t>
      </w:r>
    </w:p>
    <w:p w14:paraId="1B9329A2" w14:textId="483AB65D" w:rsidR="004D7D84" w:rsidRPr="0071167E" w:rsidRDefault="004928FD" w:rsidP="00A428CA">
      <w:pPr>
        <w:pStyle w:val="Heading1"/>
        <w:rPr>
          <w:b w:val="0"/>
          <w:bCs/>
          <w:color w:val="000000" w:themeColor="text1"/>
          <w:sz w:val="22"/>
          <w:szCs w:val="22"/>
        </w:rPr>
      </w:pPr>
      <w:r w:rsidRPr="0071167E">
        <w:rPr>
          <w:b w:val="0"/>
          <w:bCs/>
          <w:color w:val="000000" w:themeColor="text1"/>
          <w:sz w:val="22"/>
          <w:szCs w:val="22"/>
        </w:rPr>
        <w:t xml:space="preserve">I’m </w:t>
      </w:r>
      <w:r w:rsidR="004D7D84" w:rsidRPr="0071167E">
        <w:rPr>
          <w:b w:val="0"/>
          <w:bCs/>
          <w:color w:val="000000" w:themeColor="text1"/>
          <w:sz w:val="22"/>
          <w:szCs w:val="22"/>
        </w:rPr>
        <w:t xml:space="preserve">a </w:t>
      </w:r>
      <w:r w:rsidRPr="0071167E">
        <w:rPr>
          <w:b w:val="0"/>
          <w:bCs/>
          <w:color w:val="000000" w:themeColor="text1"/>
          <w:sz w:val="22"/>
          <w:szCs w:val="22"/>
        </w:rPr>
        <w:t xml:space="preserve">motivated </w:t>
      </w:r>
      <w:proofErr w:type="gramStart"/>
      <w:r w:rsidRPr="0071167E">
        <w:rPr>
          <w:b w:val="0"/>
          <w:bCs/>
          <w:color w:val="000000" w:themeColor="text1"/>
          <w:sz w:val="22"/>
          <w:szCs w:val="22"/>
        </w:rPr>
        <w:t>BCA</w:t>
      </w:r>
      <w:r w:rsidRPr="0071167E">
        <w:rPr>
          <w:b w:val="0"/>
          <w:bCs/>
          <w:color w:val="000000" w:themeColor="text1"/>
          <w:sz w:val="22"/>
          <w:szCs w:val="22"/>
        </w:rPr>
        <w:t>(</w:t>
      </w:r>
      <w:proofErr w:type="gramEnd"/>
      <w:r w:rsidRPr="0071167E">
        <w:rPr>
          <w:b w:val="0"/>
          <w:bCs/>
          <w:color w:val="000000" w:themeColor="text1"/>
          <w:sz w:val="22"/>
          <w:szCs w:val="22"/>
        </w:rPr>
        <w:t xml:space="preserve">AI </w:t>
      </w:r>
      <w:r w:rsidR="004D7D84" w:rsidRPr="0071167E">
        <w:rPr>
          <w:b w:val="0"/>
          <w:bCs/>
          <w:color w:val="000000" w:themeColor="text1"/>
          <w:sz w:val="22"/>
          <w:szCs w:val="22"/>
        </w:rPr>
        <w:t>specialization</w:t>
      </w:r>
      <w:r w:rsidRPr="0071167E">
        <w:rPr>
          <w:b w:val="0"/>
          <w:bCs/>
          <w:color w:val="000000" w:themeColor="text1"/>
          <w:sz w:val="22"/>
          <w:szCs w:val="22"/>
        </w:rPr>
        <w:t>) student</w:t>
      </w:r>
      <w:r w:rsidR="004D7D84" w:rsidRPr="0071167E">
        <w:rPr>
          <w:b w:val="0"/>
          <w:bCs/>
          <w:color w:val="000000" w:themeColor="text1"/>
          <w:sz w:val="22"/>
          <w:szCs w:val="22"/>
        </w:rPr>
        <w:t xml:space="preserve"> in my 2</w:t>
      </w:r>
      <w:r w:rsidR="004D7D84" w:rsidRPr="0071167E">
        <w:rPr>
          <w:b w:val="0"/>
          <w:bCs/>
          <w:color w:val="000000" w:themeColor="text1"/>
          <w:sz w:val="22"/>
          <w:szCs w:val="22"/>
          <w:vertAlign w:val="superscript"/>
        </w:rPr>
        <w:t>nd</w:t>
      </w:r>
      <w:r w:rsidR="004D7D84" w:rsidRPr="0071167E">
        <w:rPr>
          <w:b w:val="0"/>
          <w:bCs/>
          <w:color w:val="000000" w:themeColor="text1"/>
          <w:sz w:val="22"/>
          <w:szCs w:val="22"/>
        </w:rPr>
        <w:t xml:space="preserve"> year,</w:t>
      </w:r>
      <w:r w:rsidRPr="0071167E">
        <w:rPr>
          <w:b w:val="0"/>
          <w:bCs/>
          <w:color w:val="000000" w:themeColor="text1"/>
          <w:sz w:val="22"/>
          <w:szCs w:val="22"/>
        </w:rPr>
        <w:t xml:space="preserve"> </w:t>
      </w:r>
      <w:r w:rsidR="004D7D84" w:rsidRPr="0071167E">
        <w:rPr>
          <w:b w:val="0"/>
          <w:bCs/>
          <w:color w:val="000000" w:themeColor="text1"/>
          <w:sz w:val="22"/>
          <w:szCs w:val="22"/>
        </w:rPr>
        <w:t>passionate about Artificial Intelligence and Machine Learning. Eager to apply my foundational knowledge in Python and AI/ML concepts to real-world problems. Seeking opportunities to grow through hands-on projects, internships, and collaborative learning</w:t>
      </w:r>
    </w:p>
    <w:p w14:paraId="1280A890" w14:textId="77777777" w:rsidR="0071167E" w:rsidRDefault="0071167E" w:rsidP="00A428CA">
      <w:pPr>
        <w:pStyle w:val="Heading1"/>
      </w:pPr>
    </w:p>
    <w:p w14:paraId="53E28A0E" w14:textId="148A2380" w:rsidR="00445342" w:rsidRPr="00A428CA" w:rsidRDefault="00A428CA" w:rsidP="00A428CA">
      <w:pPr>
        <w:pStyle w:val="Heading1"/>
      </w:pPr>
      <w:r w:rsidRPr="00A428CA">
        <w:t>Education</w:t>
      </w:r>
    </w:p>
    <w:p w14:paraId="3161E26F" w14:textId="7C4D41C8" w:rsidR="004D7D84" w:rsidRDefault="004D7D84" w:rsidP="004D7D84">
      <w:pPr>
        <w:pStyle w:val="Heading2"/>
      </w:pPr>
      <w:r>
        <w:t>Bachelor of computer applications(bca):</w:t>
      </w:r>
    </w:p>
    <w:p w14:paraId="3D88BDB1" w14:textId="3B736B0A" w:rsidR="004D7D84" w:rsidRPr="004D7D84" w:rsidRDefault="004D7D84" w:rsidP="004D7D84">
      <w:r>
        <w:t xml:space="preserve">AI </w:t>
      </w:r>
      <w:proofErr w:type="gramStart"/>
      <w:r>
        <w:t>Specialization  |</w:t>
      </w:r>
      <w:proofErr w:type="gramEnd"/>
      <w:r>
        <w:t xml:space="preserve">  2</w:t>
      </w:r>
      <w:r w:rsidRPr="004D7D84">
        <w:rPr>
          <w:vertAlign w:val="superscript"/>
        </w:rPr>
        <w:t>nd</w:t>
      </w:r>
      <w:r>
        <w:t xml:space="preserve"> </w:t>
      </w:r>
      <w:proofErr w:type="gramStart"/>
      <w:r>
        <w:t>Year(</w:t>
      </w:r>
      <w:proofErr w:type="gramEnd"/>
      <w:r>
        <w:t>Ongoing)</w:t>
      </w:r>
    </w:p>
    <w:p w14:paraId="643E2E0F" w14:textId="2D86284F" w:rsidR="006270A9" w:rsidRDefault="004D7D84" w:rsidP="0066464D">
      <w:pPr>
        <w:pStyle w:val="Heading2"/>
      </w:pPr>
      <w:r>
        <w:t>12</w:t>
      </w:r>
      <w:r w:rsidRPr="004D7D84">
        <w:rPr>
          <w:vertAlign w:val="superscript"/>
        </w:rPr>
        <w:t>th</w:t>
      </w:r>
      <w:r>
        <w:t xml:space="preserve"> std</w:t>
      </w:r>
    </w:p>
    <w:p w14:paraId="3AB00A80" w14:textId="123725E3" w:rsidR="004D7D84" w:rsidRPr="004D7D84" w:rsidRDefault="004D7D84" w:rsidP="004D7D84">
      <w:proofErr w:type="gramStart"/>
      <w:r>
        <w:t>PCMC(</w:t>
      </w:r>
      <w:proofErr w:type="gramEnd"/>
      <w:r>
        <w:t xml:space="preserve">Computer </w:t>
      </w:r>
      <w:proofErr w:type="gramStart"/>
      <w:r>
        <w:t>Science)  |</w:t>
      </w:r>
      <w:proofErr w:type="gramEnd"/>
      <w:r>
        <w:t xml:space="preserve"> 2023-</w:t>
      </w:r>
      <w:proofErr w:type="gramStart"/>
      <w:r>
        <w:t>24  |</w:t>
      </w:r>
      <w:proofErr w:type="gramEnd"/>
      <w:r>
        <w:t xml:space="preserve">   75%</w:t>
      </w:r>
    </w:p>
    <w:p w14:paraId="4079EB16" w14:textId="0F29831C" w:rsidR="006270A9" w:rsidRDefault="004D7D84">
      <w:pPr>
        <w:pStyle w:val="Heading1"/>
      </w:pPr>
      <w:r>
        <w:t>Technical Skills</w:t>
      </w:r>
    </w:p>
    <w:tbl>
      <w:tblPr>
        <w:tblW w:w="501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9936"/>
        <w:gridCol w:w="20"/>
      </w:tblGrid>
      <w:tr w:rsidR="00545B7A" w:rsidRPr="00A428CA" w14:paraId="019D9EF4" w14:textId="77777777" w:rsidTr="00CB39D4">
        <w:tc>
          <w:tcPr>
            <w:tcW w:w="9936" w:type="dxa"/>
          </w:tcPr>
          <w:p w14:paraId="38F87CD6" w14:textId="77777777" w:rsidR="00CB39D4" w:rsidRPr="00CB39D4" w:rsidRDefault="00CB39D4" w:rsidP="00A428CA">
            <w:pPr>
              <w:pStyle w:val="ListBullet"/>
              <w:rPr>
                <w:b/>
                <w:bCs/>
              </w:rPr>
            </w:pPr>
            <w:r w:rsidRPr="00CB39D4">
              <w:rPr>
                <w:b/>
                <w:bCs/>
              </w:rPr>
              <w:t xml:space="preserve">Programming languages:  </w:t>
            </w:r>
          </w:p>
          <w:p w14:paraId="203C8B94" w14:textId="0933B638" w:rsidR="00A428CA" w:rsidRPr="00A428CA" w:rsidRDefault="00CB39D4" w:rsidP="00CB39D4">
            <w:pPr>
              <w:pStyle w:val="ListBullet"/>
              <w:numPr>
                <w:ilvl w:val="0"/>
                <w:numId w:val="0"/>
              </w:numPr>
              <w:ind w:left="216"/>
            </w:pPr>
            <w:r>
              <w:t>Python basics, HTML, CSS, JavaScript, C++, Java, Node.js(basics)</w:t>
            </w:r>
          </w:p>
          <w:p w14:paraId="4DC36569" w14:textId="371945E0" w:rsidR="00A428CA" w:rsidRPr="00CB39D4" w:rsidRDefault="00CB39D4" w:rsidP="00A428CA">
            <w:pPr>
              <w:pStyle w:val="ListBullet"/>
              <w:rPr>
                <w:b/>
                <w:bCs/>
              </w:rPr>
            </w:pPr>
            <w:r w:rsidRPr="00CB39D4">
              <w:rPr>
                <w:b/>
                <w:bCs/>
              </w:rPr>
              <w:t>Developer tools:</w:t>
            </w:r>
          </w:p>
          <w:p w14:paraId="450956BD" w14:textId="7430EA69" w:rsidR="00CB39D4" w:rsidRPr="00A428CA" w:rsidRDefault="00CB39D4" w:rsidP="00CB39D4">
            <w:pPr>
              <w:pStyle w:val="ListBullet"/>
              <w:numPr>
                <w:ilvl w:val="0"/>
                <w:numId w:val="0"/>
              </w:numPr>
              <w:ind w:left="216"/>
            </w:pPr>
            <w:r>
              <w:t>VS Code, Jupyter Notebook, Git &amp; GitHub</w:t>
            </w:r>
          </w:p>
          <w:p w14:paraId="26376709" w14:textId="77777777" w:rsidR="00545B7A" w:rsidRDefault="00CB39D4" w:rsidP="00A428CA">
            <w:pPr>
              <w:pStyle w:val="ListBullet"/>
              <w:rPr>
                <w:b/>
                <w:bCs/>
              </w:rPr>
            </w:pPr>
            <w:r w:rsidRPr="00CB39D4">
              <w:rPr>
                <w:b/>
                <w:bCs/>
              </w:rPr>
              <w:t>AI/ML:</w:t>
            </w:r>
          </w:p>
          <w:p w14:paraId="0406A0F4" w14:textId="0445495F" w:rsidR="00CB39D4" w:rsidRPr="00CB39D4" w:rsidRDefault="00CB39D4" w:rsidP="00CB39D4">
            <w:pPr>
              <w:pStyle w:val="ListBullet"/>
              <w:numPr>
                <w:ilvl w:val="0"/>
                <w:numId w:val="0"/>
              </w:numPr>
              <w:ind w:left="216"/>
            </w:pPr>
            <w:r>
              <w:t>Supervised &amp; Unsupervised learning, Model Evaluation, Data preprocessing concepts</w:t>
            </w:r>
          </w:p>
          <w:p w14:paraId="41F342D0" w14:textId="335D8171" w:rsidR="00CB39D4" w:rsidRDefault="00CB39D4" w:rsidP="00A428CA">
            <w:pPr>
              <w:pStyle w:val="ListBulle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ML  libraries</w:t>
            </w:r>
            <w:proofErr w:type="gramEnd"/>
            <w:r>
              <w:rPr>
                <w:b/>
                <w:bCs/>
              </w:rPr>
              <w:t xml:space="preserve"> &amp; Tools:</w:t>
            </w:r>
          </w:p>
          <w:p w14:paraId="63A34141" w14:textId="38BC86FE" w:rsidR="00CB39D4" w:rsidRPr="00CB39D4" w:rsidRDefault="00CB39D4" w:rsidP="00CB39D4">
            <w:pPr>
              <w:pStyle w:val="ListBullet"/>
              <w:numPr>
                <w:ilvl w:val="0"/>
                <w:numId w:val="0"/>
              </w:numPr>
              <w:ind w:left="216"/>
            </w:pPr>
            <w:r>
              <w:t>NumPy, Pandas, Matplotlib, Scikit-</w:t>
            </w:r>
            <w:proofErr w:type="gramStart"/>
            <w:r>
              <w:t>learn(</w:t>
            </w:r>
            <w:proofErr w:type="gramEnd"/>
            <w:r>
              <w:t>Basics)</w:t>
            </w:r>
          </w:p>
          <w:p w14:paraId="7F497300" w14:textId="18344B92" w:rsidR="00CB39D4" w:rsidRDefault="00CB39D4" w:rsidP="00A428CA">
            <w:pPr>
              <w:pStyle w:val="ListBullet"/>
              <w:rPr>
                <w:b/>
                <w:bCs/>
              </w:rPr>
            </w:pPr>
            <w:r>
              <w:rPr>
                <w:b/>
                <w:bCs/>
              </w:rPr>
              <w:t>Core CS concepts:</w:t>
            </w:r>
          </w:p>
          <w:p w14:paraId="2C77A536" w14:textId="2AECA95D" w:rsidR="00CB39D4" w:rsidRPr="00CB39D4" w:rsidRDefault="00CB39D4" w:rsidP="00CB39D4">
            <w:pPr>
              <w:pStyle w:val="ListBullet"/>
              <w:numPr>
                <w:ilvl w:val="0"/>
                <w:numId w:val="0"/>
              </w:numPr>
              <w:ind w:left="216"/>
            </w:pPr>
            <w:r>
              <w:t>Data Structures &amp; Algorithms</w:t>
            </w:r>
            <w:r w:rsidR="0071167E">
              <w:t>, DBMS, Operating Systems, OOPs concepts</w:t>
            </w:r>
          </w:p>
          <w:p w14:paraId="362AFA31" w14:textId="1AD4C272" w:rsidR="00CB39D4" w:rsidRDefault="0071167E" w:rsidP="00A428CA">
            <w:pPr>
              <w:pStyle w:val="ListBullet"/>
              <w:rPr>
                <w:b/>
                <w:bCs/>
              </w:rPr>
            </w:pPr>
            <w:r>
              <w:rPr>
                <w:b/>
                <w:bCs/>
              </w:rPr>
              <w:t>Soft Skills:</w:t>
            </w:r>
          </w:p>
          <w:p w14:paraId="45A8D776" w14:textId="2D14DDB5" w:rsidR="0071167E" w:rsidRPr="0071167E" w:rsidRDefault="0071167E" w:rsidP="0071167E">
            <w:pPr>
              <w:pStyle w:val="ListBullet"/>
              <w:numPr>
                <w:ilvl w:val="0"/>
                <w:numId w:val="0"/>
              </w:numPr>
              <w:ind w:left="216"/>
            </w:pPr>
            <w:r>
              <w:t>Problem solving and communication</w:t>
            </w:r>
          </w:p>
          <w:p w14:paraId="5C165345" w14:textId="62650D64" w:rsidR="00CB39D4" w:rsidRPr="00A428CA" w:rsidRDefault="00CB39D4" w:rsidP="0071167E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20" w:type="dxa"/>
          </w:tcPr>
          <w:p w14:paraId="78A8DFC6" w14:textId="0F72E3F5" w:rsidR="00545B7A" w:rsidRPr="00A428CA" w:rsidRDefault="00545B7A" w:rsidP="004D7D84">
            <w:pPr>
              <w:pStyle w:val="ListBullet"/>
              <w:numPr>
                <w:ilvl w:val="0"/>
                <w:numId w:val="0"/>
              </w:numPr>
              <w:ind w:left="216"/>
            </w:pPr>
          </w:p>
        </w:tc>
      </w:tr>
    </w:tbl>
    <w:p w14:paraId="16E79909" w14:textId="6687F1A5" w:rsidR="006270A9" w:rsidRPr="00545B7A" w:rsidRDefault="00A428CA" w:rsidP="00545B7A">
      <w:pPr>
        <w:pStyle w:val="Heading1"/>
      </w:pPr>
      <w:r w:rsidRPr="00A428CA">
        <w:t>Ac</w:t>
      </w:r>
      <w:r w:rsidR="0071167E">
        <w:t>ademic projects</w:t>
      </w:r>
    </w:p>
    <w:p w14:paraId="6E09216D" w14:textId="339A2376" w:rsidR="0071167E" w:rsidRDefault="0071167E" w:rsidP="0071167E">
      <w:pPr>
        <w:rPr>
          <w:b/>
          <w:bCs/>
        </w:rPr>
      </w:pPr>
      <w:r w:rsidRPr="0071167E">
        <w:rPr>
          <w:b/>
          <w:bCs/>
        </w:rPr>
        <w:t>AI/ML mini project   | Python</w:t>
      </w:r>
    </w:p>
    <w:p w14:paraId="3B4F3F02" w14:textId="77777777" w:rsidR="0071167E" w:rsidRPr="0071167E" w:rsidRDefault="0071167E" w:rsidP="0071167E">
      <w:pPr>
        <w:pStyle w:val="ListParagraph"/>
        <w:numPr>
          <w:ilvl w:val="0"/>
          <w:numId w:val="30"/>
        </w:numPr>
      </w:pPr>
      <w:r w:rsidRPr="0071167E">
        <w:t>Built a basic classification model using Sci-kit to predict outcomes on a sample dataset.</w:t>
      </w:r>
    </w:p>
    <w:p w14:paraId="57D45DB7" w14:textId="00AB54D1" w:rsidR="0071167E" w:rsidRPr="0071167E" w:rsidRDefault="0071167E" w:rsidP="0071167E">
      <w:pPr>
        <w:pStyle w:val="ListParagraph"/>
        <w:numPr>
          <w:ilvl w:val="0"/>
          <w:numId w:val="30"/>
        </w:numPr>
      </w:pPr>
      <w:r w:rsidRPr="0071167E">
        <w:t xml:space="preserve">Performed data cleaning, feature selection, and model </w:t>
      </w:r>
      <w:proofErr w:type="gramStart"/>
      <w:r w:rsidRPr="0071167E">
        <w:t>evaluation(</w:t>
      </w:r>
      <w:proofErr w:type="gramEnd"/>
      <w:r w:rsidRPr="0071167E">
        <w:t>accuracy, confusion matrix).</w:t>
      </w:r>
    </w:p>
    <w:p w14:paraId="4CCAFC9E" w14:textId="5828C8EE" w:rsidR="0071167E" w:rsidRPr="0071167E" w:rsidRDefault="0071167E" w:rsidP="0071167E">
      <w:pPr>
        <w:pStyle w:val="ListParagraph"/>
        <w:numPr>
          <w:ilvl w:val="0"/>
          <w:numId w:val="30"/>
        </w:numPr>
      </w:pPr>
      <w:proofErr w:type="spellStart"/>
      <w:r w:rsidRPr="0071167E">
        <w:t>Visualised</w:t>
      </w:r>
      <w:proofErr w:type="spellEnd"/>
      <w:r w:rsidRPr="0071167E">
        <w:t xml:space="preserve"> results using Matplotlib and Pandas.</w:t>
      </w:r>
    </w:p>
    <w:p w14:paraId="213A67F5" w14:textId="6FCFA040" w:rsidR="0071167E" w:rsidRDefault="0071167E" w:rsidP="0071167E">
      <w:pPr>
        <w:pStyle w:val="Heading1"/>
      </w:pPr>
      <w:r>
        <w:lastRenderedPageBreak/>
        <w:t>Declaration</w:t>
      </w:r>
    </w:p>
    <w:p w14:paraId="209D140F" w14:textId="3C0D7B10" w:rsidR="0071167E" w:rsidRDefault="0071167E" w:rsidP="0071167E">
      <w:r>
        <w:t>I hereby declare that all the information provided above is true and correct to the best of my knowledge.</w:t>
      </w:r>
    </w:p>
    <w:p w14:paraId="23509354" w14:textId="77777777" w:rsidR="0071167E" w:rsidRDefault="0071167E" w:rsidP="0071167E"/>
    <w:p w14:paraId="1A9AD413" w14:textId="7544ACBB" w:rsidR="0071167E" w:rsidRDefault="0071167E" w:rsidP="0071167E">
      <w:r>
        <w:t>GREESHMA B</w:t>
      </w:r>
    </w:p>
    <w:p w14:paraId="25ADF98A" w14:textId="145ADF49" w:rsidR="0071167E" w:rsidRPr="0071167E" w:rsidRDefault="00D43922" w:rsidP="0071167E">
      <w:r>
        <w:t>Bangalore, India</w:t>
      </w:r>
    </w:p>
    <w:p w14:paraId="6840ABF6" w14:textId="77777777" w:rsidR="0071167E" w:rsidRPr="0071167E" w:rsidRDefault="0071167E" w:rsidP="0071167E">
      <w:pPr>
        <w:ind w:left="360"/>
        <w:rPr>
          <w:b/>
          <w:bCs/>
        </w:rPr>
      </w:pPr>
    </w:p>
    <w:p w14:paraId="2C2BBBCC" w14:textId="77777777" w:rsidR="0071167E" w:rsidRDefault="0071167E" w:rsidP="0071167E">
      <w:pPr>
        <w:pStyle w:val="ListParagraph"/>
      </w:pPr>
    </w:p>
    <w:p w14:paraId="19EFE87A" w14:textId="77777777" w:rsidR="0071167E" w:rsidRPr="001B29CF" w:rsidRDefault="0071167E" w:rsidP="0071167E">
      <w:pPr>
        <w:pStyle w:val="ListParagraph"/>
      </w:pPr>
    </w:p>
    <w:sectPr w:rsidR="0071167E" w:rsidRPr="001B29CF" w:rsidSect="00716774">
      <w:footerReference w:type="default" r:id="rId12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551E" w14:textId="77777777" w:rsidR="004928FD" w:rsidRDefault="004928FD">
      <w:pPr>
        <w:spacing w:after="0"/>
      </w:pPr>
      <w:r>
        <w:separator/>
      </w:r>
    </w:p>
  </w:endnote>
  <w:endnote w:type="continuationSeparator" w:id="0">
    <w:p w14:paraId="14578014" w14:textId="77777777" w:rsidR="004928FD" w:rsidRDefault="004928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9A561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6CC23" w14:textId="77777777" w:rsidR="004928FD" w:rsidRDefault="004928FD">
      <w:pPr>
        <w:spacing w:after="0"/>
      </w:pPr>
      <w:r>
        <w:separator/>
      </w:r>
    </w:p>
  </w:footnote>
  <w:footnote w:type="continuationSeparator" w:id="0">
    <w:p w14:paraId="67783041" w14:textId="77777777" w:rsidR="004928FD" w:rsidRDefault="004928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C6ADB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7015D21"/>
    <w:multiLevelType w:val="hybridMultilevel"/>
    <w:tmpl w:val="183E7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66229F4"/>
    <w:multiLevelType w:val="hybridMultilevel"/>
    <w:tmpl w:val="699E2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401729"/>
    <w:multiLevelType w:val="hybridMultilevel"/>
    <w:tmpl w:val="8EB2A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1"/>
  </w:num>
  <w:num w:numId="16" w16cid:durableId="1537156541">
    <w:abstractNumId w:val="14"/>
  </w:num>
  <w:num w:numId="17" w16cid:durableId="471366301">
    <w:abstractNumId w:val="19"/>
  </w:num>
  <w:num w:numId="18" w16cid:durableId="90509762">
    <w:abstractNumId w:val="11"/>
  </w:num>
  <w:num w:numId="19" w16cid:durableId="257639540">
    <w:abstractNumId w:val="26"/>
  </w:num>
  <w:num w:numId="20" w16cid:durableId="1499887979">
    <w:abstractNumId w:val="22"/>
  </w:num>
  <w:num w:numId="21" w16cid:durableId="238290248">
    <w:abstractNumId w:val="12"/>
  </w:num>
  <w:num w:numId="22" w16cid:durableId="1432437245">
    <w:abstractNumId w:val="18"/>
  </w:num>
  <w:num w:numId="23" w16cid:durableId="1062867802">
    <w:abstractNumId w:val="25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4"/>
  </w:num>
  <w:num w:numId="27" w16cid:durableId="642083452">
    <w:abstractNumId w:val="23"/>
  </w:num>
  <w:num w:numId="28" w16cid:durableId="1248265440">
    <w:abstractNumId w:val="16"/>
  </w:num>
  <w:num w:numId="29" w16cid:durableId="1596473800">
    <w:abstractNumId w:val="20"/>
  </w:num>
  <w:num w:numId="30" w16cid:durableId="134876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FD"/>
    <w:rsid w:val="0001582B"/>
    <w:rsid w:val="00064703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56C14"/>
    <w:rsid w:val="00357B51"/>
    <w:rsid w:val="00360C19"/>
    <w:rsid w:val="003953F1"/>
    <w:rsid w:val="003B7FA6"/>
    <w:rsid w:val="003D1BF3"/>
    <w:rsid w:val="004154CC"/>
    <w:rsid w:val="00445342"/>
    <w:rsid w:val="00460E93"/>
    <w:rsid w:val="004928FD"/>
    <w:rsid w:val="004D7D84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167E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952354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3740D"/>
    <w:rsid w:val="00C5101D"/>
    <w:rsid w:val="00C61F8E"/>
    <w:rsid w:val="00CB39D4"/>
    <w:rsid w:val="00D43922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C102D"/>
  <w15:chartTrackingRefBased/>
  <w15:docId w15:val="{04706E9E-A05E-47E5-B39E-9856174A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711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.greeshma.jish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aj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44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balaj</dc:creator>
  <cp:keywords/>
  <cp:lastModifiedBy>Balaji R</cp:lastModifiedBy>
  <cp:revision>1</cp:revision>
  <dcterms:created xsi:type="dcterms:W3CDTF">2026-05-23T15:35:00Z</dcterms:created>
  <dcterms:modified xsi:type="dcterms:W3CDTF">2026-05-23T16:19:00Z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d0985af5-b60b-46f6-bf77-46f7d44749de</vt:lpwstr>
  </property>
</Properties>
</file>